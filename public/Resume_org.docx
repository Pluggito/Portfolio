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7ED5" w14:textId="77777777" w:rsidR="00D90184" w:rsidRDefault="00D9018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796AD62" w14:textId="77777777" w:rsidR="00D90184" w:rsidRDefault="00000000">
      <w:pPr>
        <w:pStyle w:val="Heading2"/>
        <w:spacing w:before="200" w:after="0"/>
        <w:ind w:left="1440"/>
        <w:jc w:val="both"/>
        <w:rPr>
          <w:rFonts w:ascii="Times New Roman" w:eastAsiaTheme="majorEastAsia" w:hAnsi="Times New Roman" w:cs="Times New Roman"/>
          <w:b/>
          <w:bCs/>
          <w:color w:val="4F81BD" w:themeColor="accent1"/>
          <w:sz w:val="56"/>
          <w:szCs w:val="56"/>
          <w:lang w:val="en-US" w:eastAsia="en-US"/>
        </w:rPr>
      </w:pPr>
      <w:r>
        <w:rPr>
          <w:rFonts w:ascii="Times New Roman" w:eastAsiaTheme="majorEastAsia" w:hAnsi="Times New Roman" w:cs="Times New Roman"/>
          <w:b/>
          <w:bCs/>
          <w:color w:val="4F81BD" w:themeColor="accent1"/>
          <w:sz w:val="56"/>
          <w:szCs w:val="56"/>
          <w:lang w:val="en-US" w:eastAsia="en-US"/>
        </w:rPr>
        <w:t xml:space="preserve">Carew Abdul Mojeed Opeyemi </w:t>
      </w:r>
    </w:p>
    <w:p w14:paraId="1A867A1F" w14:textId="77777777" w:rsidR="00D9018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Location: Remote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|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Phone 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(+234) 913 324 4243 |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Portfolio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Github: github.com/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pluggito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Full-Stack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Developer |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Gmail: carewabdul03@gmail.com</w:t>
      </w:r>
    </w:p>
    <w:p w14:paraId="3407B1DB" w14:textId="77777777" w:rsidR="00D90184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263EFA0C" w14:textId="77777777" w:rsidR="00D90184" w:rsidRDefault="00000000">
      <w:pPr>
        <w:pStyle w:val="Heading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color w:val="4F81BD" w:themeColor="accent1"/>
          <w:sz w:val="26"/>
          <w:szCs w:val="26"/>
        </w:rPr>
      </w:pPr>
      <w:bookmarkStart w:id="0" w:name="_gsswuvarv1w3" w:colFirst="0" w:colLast="0"/>
      <w:bookmarkEnd w:id="0"/>
      <w:r>
        <w:rPr>
          <w:rFonts w:ascii="Times New Roman" w:eastAsia="Times New Roman" w:hAnsi="Times New Roman" w:cs="Times New Roman"/>
          <w:b/>
          <w:color w:val="4F81BD" w:themeColor="accent1"/>
          <w:sz w:val="26"/>
          <w:szCs w:val="26"/>
        </w:rPr>
        <w:t>Professional Summary</w:t>
      </w:r>
    </w:p>
    <w:p w14:paraId="590B6FE1" w14:textId="77777777" w:rsidR="00D90184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Creative and results-driven full-Stack Developer with 3+ years of experience delivering responsive, high-performance web applications. Proven success in building real-world platforms like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HatsOffwears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Moooments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, Improving load time by 25% through performance optimization. Skilled in React,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Next.js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, Django,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Express.js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Node.js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and AWS with a strong eye for clean UI and efficient code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CFFC8E" w14:textId="77777777" w:rsidR="00D90184" w:rsidRDefault="00D90184">
      <w:pPr>
        <w:spacing w:before="240" w:after="24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</w:p>
    <w:p w14:paraId="1418AA0E" w14:textId="77777777" w:rsidR="00D90184" w:rsidRDefault="00000000">
      <w:pPr>
        <w:jc w:val="center"/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</w:rPr>
        <w:t>EDUCATION</w:t>
      </w:r>
    </w:p>
    <w:p w14:paraId="1140A618" w14:textId="77777777" w:rsidR="00D90184" w:rsidRDefault="000259B3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noProof/>
        </w:rPr>
      </w:r>
      <w:r w:rsidR="000259B3">
        <w:rPr>
          <w:noProof/>
        </w:rPr>
        <w:pict w14:anchorId="4097248C">
          <v:rect id="_x0000_i1025" style="width:0;height:1.5pt" o:hralign="center" o:hrstd="t" o:hr="t" fillcolor="#a0a0a0" stroked="f"/>
        </w:pict>
      </w:r>
    </w:p>
    <w:p w14:paraId="7830935F" w14:textId="77777777" w:rsidR="00D90184" w:rsidRDefault="00000000">
      <w:pPr>
        <w:ind w:right="27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University of Lagos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Lagos, Nigeria</w:t>
      </w:r>
    </w:p>
    <w:p w14:paraId="7A92AD9A" w14:textId="77777777" w:rsidR="00D90184" w:rsidRDefault="00000000">
      <w:pPr>
        <w:ind w:right="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B</w:t>
      </w:r>
      <w:proofErr w:type="spellStart"/>
      <w:r>
        <w:rPr>
          <w:rFonts w:ascii="Times New Roman" w:eastAsia="Times New Roman" w:hAnsi="Times New Roman" w:cs="Times New Roman"/>
          <w:lang w:val="en-US"/>
        </w:rPr>
        <w:t>achelor’s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Degree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</w:t>
      </w:r>
      <w:r>
        <w:rPr>
          <w:rFonts w:ascii="Times New Roman" w:eastAsia="Times New Roman" w:hAnsi="Times New Roman" w:cs="Times New Roman"/>
          <w:lang w:val="en-US"/>
        </w:rPr>
        <w:t xml:space="preserve">     </w:t>
      </w:r>
      <w:r>
        <w:rPr>
          <w:rFonts w:ascii="Times New Roman" w:eastAsia="Times New Roman" w:hAnsi="Times New Roman" w:cs="Times New Roman"/>
        </w:rPr>
        <w:t>Nov</w:t>
      </w:r>
      <w:r>
        <w:rPr>
          <w:rFonts w:ascii="Times New Roman" w:eastAsia="Times New Roman" w:hAnsi="Times New Roman" w:cs="Times New Roman"/>
          <w:lang w:val="en-US"/>
        </w:rPr>
        <w:t xml:space="preserve"> 2</w:t>
      </w:r>
      <w:r>
        <w:rPr>
          <w:rFonts w:ascii="Times New Roman" w:eastAsia="Times New Roman" w:hAnsi="Times New Roman" w:cs="Times New Roman"/>
        </w:rPr>
        <w:t>021 -</w:t>
      </w:r>
      <w:r>
        <w:rPr>
          <w:rFonts w:ascii="Times New Roman" w:eastAsia="Times New Roman" w:hAnsi="Times New Roman" w:cs="Times New Roman"/>
          <w:lang w:val="en-US"/>
        </w:rPr>
        <w:t xml:space="preserve"> 2026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81AE427" w14:textId="77777777" w:rsidR="00D90184" w:rsidRDefault="00D90184">
      <w:pPr>
        <w:ind w:right="18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AAFAC11" w14:textId="77777777" w:rsidR="00D90184" w:rsidRDefault="00000000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color w:val="4F81BD" w:themeColor="accent1"/>
          <w:sz w:val="26"/>
          <w:szCs w:val="26"/>
        </w:rPr>
        <w:t>WORK EXPERIENCE</w:t>
      </w:r>
      <w:r w:rsidR="000259B3">
        <w:rPr>
          <w:noProof/>
        </w:rPr>
      </w:r>
      <w:r w:rsidR="000259B3">
        <w:rPr>
          <w:noProof/>
        </w:rPr>
        <w:pict w14:anchorId="51E6E9EC">
          <v:rect id="_x0000_i1026" style="width:0;height:1.5pt" o:hralign="center" o:hrstd="t" o:hr="t" fillcolor="#a0a0a0" stroked="f"/>
        </w:pict>
      </w:r>
    </w:p>
    <w:p w14:paraId="70690AB3" w14:textId="77777777" w:rsidR="00D9018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Freelancing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Lagos, Nigeria </w:t>
      </w:r>
    </w:p>
    <w:p w14:paraId="08CC5EE8" w14:textId="77777777" w:rsidR="00D90184" w:rsidRDefault="00000000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Front-end Developer </w:t>
      </w:r>
      <w:r>
        <w:rPr>
          <w:rFonts w:ascii="Times New Roman" w:eastAsia="Times New Roman" w:hAnsi="Times New Roman" w:cs="Times New Roman"/>
          <w:lang w:val="en-US"/>
        </w:rPr>
        <w:t xml:space="preserve"> | Ames Digital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lang w:val="en-US"/>
        </w:rPr>
        <w:t xml:space="preserve">        </w:t>
      </w:r>
      <w:r>
        <w:rPr>
          <w:rFonts w:ascii="Times New Roman" w:eastAsia="Times New Roman" w:hAnsi="Times New Roman" w:cs="Times New Roman"/>
        </w:rPr>
        <w:t>J</w:t>
      </w:r>
      <w:proofErr w:type="spellStart"/>
      <w:r>
        <w:rPr>
          <w:rFonts w:ascii="Times New Roman" w:eastAsia="Times New Roman" w:hAnsi="Times New Roman" w:cs="Times New Roman"/>
          <w:lang w:val="en-US"/>
        </w:rPr>
        <w:t>anuary</w:t>
      </w:r>
      <w:proofErr w:type="spellEnd"/>
      <w:r>
        <w:rPr>
          <w:rFonts w:ascii="Times New Roman" w:eastAsia="Times New Roman" w:hAnsi="Times New Roman" w:cs="Times New Roman"/>
        </w:rPr>
        <w:t xml:space="preserve"> 202</w:t>
      </w:r>
      <w:r>
        <w:rPr>
          <w:rFonts w:ascii="Times New Roman" w:eastAsia="Times New Roman" w:hAnsi="Times New Roman" w:cs="Times New Roman"/>
          <w:lang w:val="en-US"/>
        </w:rPr>
        <w:t>4</w:t>
      </w:r>
      <w:r>
        <w:rPr>
          <w:rFonts w:ascii="Times New Roman" w:eastAsia="Times New Roman" w:hAnsi="Times New Roman" w:cs="Times New Roman"/>
        </w:rPr>
        <w:t xml:space="preserve"> -</w:t>
      </w:r>
      <w:r>
        <w:rPr>
          <w:rFonts w:ascii="Times New Roman" w:eastAsia="Times New Roman" w:hAnsi="Times New Roman" w:cs="Times New Roman"/>
          <w:lang w:val="en-US"/>
        </w:rPr>
        <w:t xml:space="preserve"> May 2024</w:t>
      </w:r>
      <w:r>
        <w:rPr>
          <w:rFonts w:ascii="Times New Roman" w:eastAsia="Times New Roman" w:hAnsi="Times New Roman" w:cs="Times New Roman"/>
          <w:lang w:val="en-US"/>
        </w:rPr>
        <w:tab/>
      </w:r>
    </w:p>
    <w:p w14:paraId="236190B9" w14:textId="77777777" w:rsidR="00D90184" w:rsidRDefault="00D90184">
      <w:pPr>
        <w:rPr>
          <w:rFonts w:ascii="Times New Roman" w:eastAsia="Times New Roman" w:hAnsi="Times New Roman" w:cs="Times New Roman"/>
          <w:lang w:val="en-US"/>
        </w:rPr>
      </w:pPr>
    </w:p>
    <w:p w14:paraId="70F9C3A6" w14:textId="77777777" w:rsidR="00D9018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 Developed interactive, high-performance web applications using </w:t>
      </w:r>
      <w:proofErr w:type="spellStart"/>
      <w:r>
        <w:rPr>
          <w:rFonts w:ascii="Times New Roman" w:eastAsia="SimSun" w:hAnsi="Times New Roman" w:cs="Times New Roman"/>
        </w:rPr>
        <w:t>React.js</w:t>
      </w:r>
      <w:proofErr w:type="spellEnd"/>
      <w:r>
        <w:rPr>
          <w:rFonts w:ascii="Times New Roman" w:eastAsia="SimSun" w:hAnsi="Times New Roman" w:cs="Times New Roman"/>
        </w:rPr>
        <w:t xml:space="preserve"> and </w:t>
      </w:r>
      <w:proofErr w:type="spellStart"/>
      <w:r>
        <w:rPr>
          <w:rFonts w:ascii="Times New Roman" w:eastAsia="SimSun" w:hAnsi="Times New Roman" w:cs="Times New Roman"/>
        </w:rPr>
        <w:t>Next.js</w:t>
      </w:r>
      <w:proofErr w:type="spellEnd"/>
      <w:r>
        <w:rPr>
          <w:rFonts w:ascii="Times New Roman" w:eastAsia="SimSun" w:hAnsi="Times New Roman" w:cs="Times New Roman"/>
        </w:rPr>
        <w:t>.</w:t>
      </w:r>
    </w:p>
    <w:p w14:paraId="38D3AB38" w14:textId="77777777" w:rsidR="00D9018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SimSun" w:hAnsi="Times New Roman" w:cs="Times New Roman"/>
        </w:rPr>
        <w:t>Improved web performance by implementing advanced optimization techniques, leading to a 25% decrease in load time.</w:t>
      </w:r>
    </w:p>
    <w:p w14:paraId="2B5C5D2F" w14:textId="77777777" w:rsidR="00D9018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SimSun" w:hAnsi="Times New Roman" w:cs="Times New Roman"/>
        </w:rPr>
        <w:t>Worked closely with designers and back-end developers to ensure a seamless user experience.</w:t>
      </w:r>
    </w:p>
    <w:p w14:paraId="116FA5C0" w14:textId="77777777" w:rsidR="00D9018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SimSun" w:hAnsi="Times New Roman" w:cs="Times New Roman"/>
        </w:rPr>
        <w:t>Integrated RESTful APIs to enhance application functionality.</w:t>
      </w:r>
    </w:p>
    <w:p w14:paraId="033669C8" w14:textId="77777777" w:rsidR="00D90184" w:rsidRDefault="00D90184">
      <w:pPr>
        <w:rPr>
          <w:rFonts w:ascii="Times New Roman" w:eastAsia="Times New Roman" w:hAnsi="Times New Roman" w:cs="Times New Roman"/>
        </w:rPr>
      </w:pPr>
    </w:p>
    <w:p w14:paraId="5984C584" w14:textId="77777777" w:rsidR="00D90184" w:rsidRDefault="00D90184">
      <w:pPr>
        <w:rPr>
          <w:rFonts w:ascii="Times New Roman" w:eastAsia="Times New Roman" w:hAnsi="Times New Roman" w:cs="Times New Roman"/>
          <w:b/>
          <w:bCs/>
        </w:rPr>
      </w:pPr>
    </w:p>
    <w:p w14:paraId="559A4B12" w14:textId="77777777" w:rsidR="00D90184" w:rsidRDefault="00000000">
      <w:pPr>
        <w:numPr>
          <w:ilvl w:val="242"/>
          <w:numId w:val="0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bCs/>
        </w:rPr>
        <w:t>Transaction Recording Specialist</w:t>
      </w:r>
      <w:r>
        <w:rPr>
          <w:rFonts w:ascii="Times New Roman" w:eastAsia="Times New Roman" w:hAnsi="Times New Roman" w:cs="Times New Roman"/>
          <w:b/>
          <w:bCs/>
          <w:lang w:val="en-US"/>
        </w:rPr>
        <w:tab/>
        <w:t xml:space="preserve">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>Lagos, Nigeria</w:t>
      </w:r>
    </w:p>
    <w:p w14:paraId="1B3ED486" w14:textId="77777777" w:rsidR="00D9018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</w:rPr>
        <w:t xml:space="preserve">Credite Capital Finance and Investment Limited </w:t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</w:rPr>
        <w:t>August 2023 - December 2024</w:t>
      </w:r>
    </w:p>
    <w:p w14:paraId="546BCA22" w14:textId="77777777" w:rsidR="00D9018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</w:t>
      </w:r>
    </w:p>
    <w:p w14:paraId="46364FB2" w14:textId="77777777" w:rsidR="00D90184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</w:rPr>
        <w:t>Accurately recorded and maintained details of financial transactions in company databases.</w:t>
      </w:r>
    </w:p>
    <w:p w14:paraId="2C9C353C" w14:textId="77777777" w:rsidR="00D90184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</w:rPr>
        <w:t>Assisted in updating transaction records to ensure compliance with internal auditing standards.</w:t>
      </w:r>
    </w:p>
    <w:p w14:paraId="7FB302E7" w14:textId="77777777" w:rsidR="00D90184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</w:rPr>
        <w:t>Coordinated with the accounting team to verify transaction entries and resolve discrepancies.</w:t>
      </w:r>
    </w:p>
    <w:p w14:paraId="11835C65" w14:textId="77777777" w:rsidR="00D90184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</w:rPr>
        <w:t>Ensured data accuracy and completeness for reporting purposes.</w:t>
      </w:r>
    </w:p>
    <w:p w14:paraId="777C478F" w14:textId="77777777" w:rsidR="00D90184" w:rsidRDefault="00D90184">
      <w:pPr>
        <w:ind w:left="720"/>
        <w:rPr>
          <w:rFonts w:ascii="Times New Roman" w:eastAsia="Times New Roman" w:hAnsi="Times New Roman" w:cs="Times New Roman"/>
        </w:rPr>
      </w:pPr>
    </w:p>
    <w:p w14:paraId="75D233FA" w14:textId="77777777" w:rsidR="00D90184" w:rsidRDefault="00D90184">
      <w:pPr>
        <w:ind w:left="720"/>
        <w:rPr>
          <w:rFonts w:ascii="Times New Roman" w:eastAsia="Times New Roman" w:hAnsi="Times New Roman" w:cs="Times New Roman"/>
        </w:rPr>
      </w:pPr>
    </w:p>
    <w:p w14:paraId="1C2107C4" w14:textId="77777777" w:rsidR="00D90184" w:rsidRDefault="00D90184">
      <w:pPr>
        <w:ind w:left="720"/>
        <w:rPr>
          <w:rFonts w:ascii="Times New Roman" w:eastAsia="Times New Roman" w:hAnsi="Times New Roman" w:cs="Times New Roman"/>
        </w:rPr>
      </w:pPr>
    </w:p>
    <w:p w14:paraId="3A33AD1D" w14:textId="77777777" w:rsidR="00D90184" w:rsidRDefault="00D90184">
      <w:pPr>
        <w:ind w:left="720"/>
        <w:rPr>
          <w:rFonts w:ascii="Times New Roman" w:eastAsia="Times New Roman" w:hAnsi="Times New Roman" w:cs="Times New Roman"/>
        </w:rPr>
      </w:pPr>
    </w:p>
    <w:p w14:paraId="6B85133D" w14:textId="77777777" w:rsidR="00D90184" w:rsidRDefault="00D90184">
      <w:pPr>
        <w:ind w:left="720"/>
        <w:rPr>
          <w:rFonts w:ascii="Times New Roman" w:eastAsia="Times New Roman" w:hAnsi="Times New Roman" w:cs="Times New Roman"/>
        </w:rPr>
      </w:pPr>
    </w:p>
    <w:p w14:paraId="6B4005F7" w14:textId="77777777" w:rsidR="00D90184" w:rsidRDefault="00000000">
      <w:pPr>
        <w:jc w:val="center"/>
        <w:rPr>
          <w:rFonts w:ascii="Times New Roman" w:eastAsia="Times New Roman" w:hAnsi="Times New Roman" w:cs="Times New Roman"/>
          <w:b/>
          <w:color w:val="4F81BD" w:themeColor="accen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4F81BD" w:themeColor="accent1"/>
          <w:sz w:val="26"/>
          <w:szCs w:val="26"/>
        </w:rPr>
        <w:t>PROJECTS</w:t>
      </w:r>
    </w:p>
    <w:p w14:paraId="1231C9D9" w14:textId="77777777" w:rsidR="00D90184" w:rsidRDefault="000259B3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lastRenderedPageBreak/>
      </w:r>
      <w:r w:rsidR="000259B3">
        <w:rPr>
          <w:noProof/>
        </w:rPr>
        <w:pict w14:anchorId="77541415">
          <v:rect id="_x0000_i1027" style="width:0;height:1.5pt" o:hralign="center" o:hrstd="t" o:hr="t" fillcolor="#a0a0a0" stroked="f"/>
        </w:pict>
      </w:r>
    </w:p>
    <w:p w14:paraId="1B1939B7" w14:textId="77777777" w:rsidR="00D90184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hyperlink r:id="rId7">
        <w:proofErr w:type="spellStart"/>
        <w:r>
          <w:rPr>
            <w:rFonts w:ascii="Times New Roman" w:eastAsia="Times New Roman" w:hAnsi="Times New Roman" w:cs="Times New Roman"/>
            <w:b/>
            <w:color w:val="1155CC"/>
            <w:u w:val="single"/>
          </w:rPr>
          <w:t>Hatsoffwears</w:t>
        </w:r>
        <w:proofErr w:type="spellEnd"/>
      </w:hyperlink>
      <w:r>
        <w:rPr>
          <w:rFonts w:ascii="SimSun" w:eastAsia="SimSun" w:hAnsi="SimSun" w:cs="SimSun"/>
          <w:sz w:val="24"/>
          <w:szCs w:val="24"/>
        </w:rPr>
        <w:t xml:space="preserve"> –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E-commerce Website 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1C7D794" w14:textId="77777777" w:rsidR="00D90184" w:rsidRDefault="00000000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SimSun" w:hAnsi="Times New Roman" w:cs="Times New Roman"/>
        </w:rPr>
        <w:t>Designed and developed a full-stack e-commerce platform featuring an intuitive user interface and responsive design</w:t>
      </w:r>
    </w:p>
    <w:p w14:paraId="5AA62826" w14:textId="77777777" w:rsidR="00D90184" w:rsidRDefault="00000000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product catalog, shopping cart, and payment gateway integration for seamless transactions</w:t>
      </w:r>
      <w:r>
        <w:rPr>
          <w:rFonts w:ascii="Times New Roman" w:eastAsia="Times New Roman" w:hAnsi="Times New Roman" w:cs="Times New Roman"/>
          <w:lang w:val="en-US"/>
        </w:rPr>
        <w:t>.</w:t>
      </w:r>
    </w:p>
    <w:p w14:paraId="335F1C69" w14:textId="77777777" w:rsidR="00D90184" w:rsidRDefault="00000000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Built with </w:t>
      </w:r>
      <w:proofErr w:type="spellStart"/>
      <w:r>
        <w:rPr>
          <w:rFonts w:ascii="Times New Roman" w:eastAsia="SimSun" w:hAnsi="Times New Roman" w:cs="Times New Roman"/>
        </w:rPr>
        <w:t>React.js</w:t>
      </w:r>
      <w:proofErr w:type="spellEnd"/>
      <w:r>
        <w:rPr>
          <w:rFonts w:ascii="Times New Roman" w:eastAsia="SimSun" w:hAnsi="Times New Roman" w:cs="Times New Roman"/>
        </w:rPr>
        <w:t>, Firebase, Tailwind CSS</w:t>
      </w:r>
    </w:p>
    <w:p w14:paraId="62D1C37B" w14:textId="77777777" w:rsidR="00D90184" w:rsidRDefault="00000000">
      <w:pPr>
        <w:spacing w:before="240" w:after="240"/>
        <w:ind w:firstLineChars="50" w:firstLine="110"/>
        <w:rPr>
          <w:rFonts w:ascii="Times New Roman" w:eastAsia="Times New Roman" w:hAnsi="Times New Roman" w:cs="Times New Roman"/>
        </w:rPr>
      </w:pPr>
      <w:hyperlink r:id="rId8">
        <w:r>
          <w:rPr>
            <w:rFonts w:ascii="Times New Roman" w:eastAsia="Times New Roman" w:hAnsi="Times New Roman" w:cs="Times New Roman"/>
            <w:b/>
            <w:color w:val="1155CC"/>
            <w:u w:val="single"/>
          </w:rPr>
          <w:t>V. Specials</w:t>
        </w:r>
      </w:hyperlink>
      <w:r>
        <w:rPr>
          <w:rFonts w:ascii="Times New Roman" w:eastAsia="Times New Roman" w:hAnsi="Times New Roman" w:cs="Times New Roman"/>
          <w:b/>
          <w:color w:val="1155CC"/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lang w:val="en-US"/>
        </w:rPr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AI Generating Valentine Messages  </w:t>
      </w:r>
    </w:p>
    <w:p w14:paraId="24452FA2" w14:textId="77777777" w:rsidR="00D90184" w:rsidRDefault="00000000">
      <w:pPr>
        <w:numPr>
          <w:ilvl w:val="0"/>
          <w:numId w:val="4"/>
        </w:numPr>
        <w:spacing w:before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a custom AI-powered messages generator using Gemini’s API</w:t>
      </w:r>
    </w:p>
    <w:p w14:paraId="118443A9" w14:textId="6F803933" w:rsidR="000259B3" w:rsidRDefault="00000000" w:rsidP="000259B3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</w:rPr>
      </w:pPr>
      <w:r w:rsidRPr="000259B3">
        <w:rPr>
          <w:rFonts w:ascii="Times New Roman" w:eastAsia="Times New Roman" w:hAnsi="Times New Roman" w:cs="Times New Roman"/>
        </w:rPr>
        <w:t>Built a user-friendly, mobile responsive UI with Tailwind CSS.</w:t>
      </w:r>
    </w:p>
    <w:p w14:paraId="05E59593" w14:textId="52454176" w:rsidR="000259B3" w:rsidRPr="000259B3" w:rsidRDefault="002C03C9" w:rsidP="000259B3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Achieved 300+ visitors in less than 48hours </w:t>
      </w:r>
    </w:p>
    <w:p w14:paraId="187D2995" w14:textId="77777777" w:rsidR="00D90184" w:rsidRDefault="00000000">
      <w:pPr>
        <w:spacing w:before="240" w:after="240"/>
        <w:ind w:firstLineChars="50" w:firstLine="110"/>
        <w:rPr>
          <w:rFonts w:ascii="Times New Roman" w:eastAsia="Times New Roman" w:hAnsi="Times New Roman" w:cs="Times New Roman"/>
          <w:b/>
          <w:lang w:val="en-US"/>
        </w:rPr>
      </w:pPr>
      <w:hyperlink r:id="rId9">
        <w:proofErr w:type="spellStart"/>
        <w:r>
          <w:rPr>
            <w:rFonts w:ascii="Times New Roman" w:eastAsia="Times New Roman" w:hAnsi="Times New Roman" w:cs="Times New Roman"/>
            <w:b/>
            <w:color w:val="1155CC"/>
            <w:u w:val="single"/>
          </w:rPr>
          <w:t>Moooments</w:t>
        </w:r>
        <w:proofErr w:type="spellEnd"/>
      </w:hyperlink>
      <w:r>
        <w:rPr>
          <w:rFonts w:ascii="Times New Roman" w:eastAsia="Times New Roman" w:hAnsi="Times New Roman" w:cs="Times New Roman"/>
          <w:b/>
          <w:color w:val="1155CC"/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lang w:val="en-US"/>
        </w:rPr>
        <w:t>- Event-related Media platform</w:t>
      </w:r>
    </w:p>
    <w:p w14:paraId="14B0E4D1" w14:textId="77777777" w:rsidR="00D90184" w:rsidRDefault="00000000">
      <w:pPr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Designed and developed a fully functional photo storing/sharing platform </w:t>
      </w:r>
    </w:p>
    <w:p w14:paraId="6146D56E" w14:textId="77777777" w:rsidR="00D90184" w:rsidRDefault="00000000">
      <w:pPr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Decreased page load by 25% through lazy loading + image compression.</w:t>
      </w:r>
    </w:p>
    <w:p w14:paraId="7576BCF1" w14:textId="77777777" w:rsidR="00D90184" w:rsidRDefault="00000000">
      <w:pPr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Built with </w:t>
      </w:r>
      <w:proofErr w:type="spellStart"/>
      <w:r>
        <w:rPr>
          <w:rFonts w:ascii="Times New Roman" w:eastAsia="Times New Roman" w:hAnsi="Times New Roman" w:cs="Times New Roman"/>
        </w:rPr>
        <w:t>React.js</w:t>
      </w:r>
      <w:proofErr w:type="spellEnd"/>
      <w:r>
        <w:rPr>
          <w:rFonts w:ascii="Times New Roman" w:eastAsia="Times New Roman" w:hAnsi="Times New Roman" w:cs="Times New Roman"/>
        </w:rPr>
        <w:t xml:space="preserve"> for front end, Django for backend services, AWS for storing photos</w:t>
      </w:r>
    </w:p>
    <w:p w14:paraId="673B5D8A" w14:textId="77777777" w:rsidR="00D90184" w:rsidRDefault="00D90184">
      <w:pPr>
        <w:spacing w:before="240" w:after="240" w:line="240" w:lineRule="auto"/>
        <w:ind w:left="360"/>
        <w:rPr>
          <w:rFonts w:ascii="Times New Roman" w:eastAsia="Times New Roman" w:hAnsi="Times New Roman" w:cs="Times New Roman"/>
        </w:rPr>
      </w:pPr>
    </w:p>
    <w:p w14:paraId="6B8057DD" w14:textId="77777777" w:rsidR="00D90184" w:rsidRDefault="00000000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color w:val="4F81BD" w:themeColor="accent1"/>
          <w:sz w:val="26"/>
          <w:szCs w:val="26"/>
        </w:rPr>
        <w:t>CERTIFICATION</w:t>
      </w:r>
      <w:r w:rsidR="000259B3">
        <w:rPr>
          <w:noProof/>
        </w:rPr>
      </w:r>
      <w:r w:rsidR="000259B3">
        <w:rPr>
          <w:noProof/>
        </w:rPr>
        <w:pict w14:anchorId="19D98E65">
          <v:rect id="_x0000_i1028" style="width:0;height:1.5pt" o:hralign="center" o:hrstd="t" o:hr="t" fillcolor="#a0a0a0" stroked="f"/>
        </w:pict>
      </w:r>
    </w:p>
    <w:p w14:paraId="35B7A63B" w14:textId="77777777" w:rsidR="00D90184" w:rsidRDefault="00D90184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1710351" w14:textId="77777777" w:rsidR="00D9018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Alx Foundations -</w:t>
      </w:r>
      <w:r>
        <w:rPr>
          <w:rFonts w:ascii="Times New Roman" w:eastAsia="Times New Roman" w:hAnsi="Times New Roman" w:cs="Times New Roman"/>
        </w:rPr>
        <w:t xml:space="preserve"> Front end developer </w:t>
      </w:r>
    </w:p>
    <w:p w14:paraId="47992B1E" w14:textId="77777777" w:rsidR="00D90184" w:rsidRDefault="00D90184">
      <w:pPr>
        <w:jc w:val="center"/>
        <w:rPr>
          <w:rFonts w:ascii="Times New Roman" w:eastAsia="Times New Roman" w:hAnsi="Times New Roman" w:cs="Times New Roman"/>
          <w:b/>
          <w:color w:val="4F81BD" w:themeColor="accent1"/>
          <w:sz w:val="38"/>
          <w:szCs w:val="38"/>
        </w:rPr>
      </w:pPr>
    </w:p>
    <w:p w14:paraId="5A17FEEE" w14:textId="77777777" w:rsidR="00D90184" w:rsidRDefault="00000000">
      <w:pPr>
        <w:jc w:val="center"/>
        <w:rPr>
          <w:rFonts w:ascii="Times New Roman" w:eastAsia="Times New Roman" w:hAnsi="Times New Roman" w:cs="Times New Roman"/>
          <w:b/>
          <w:color w:val="4F81BD" w:themeColor="accen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4F81BD" w:themeColor="accent1"/>
          <w:sz w:val="26"/>
          <w:szCs w:val="26"/>
        </w:rPr>
        <w:t>TECHNICAL SKILLS &amp; INTEREST</w:t>
      </w:r>
    </w:p>
    <w:p w14:paraId="659BD2EA" w14:textId="77777777" w:rsidR="00D90184" w:rsidRDefault="000259B3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</w:r>
      <w:r w:rsidR="000259B3">
        <w:rPr>
          <w:noProof/>
        </w:rPr>
        <w:pict w14:anchorId="7AEC72C6">
          <v:rect id="_x0000_i1029" style="width:0;height:1.5pt" o:hralign="center" o:hrstd="t" o:hr="t" fillcolor="#a0a0a0" stroked="f"/>
        </w:pict>
      </w:r>
    </w:p>
    <w:p w14:paraId="25F74EC6" w14:textId="77777777" w:rsidR="00D90184" w:rsidRDefault="00000000">
      <w:pPr>
        <w:pStyle w:val="Heading3"/>
        <w:keepNext w:val="0"/>
        <w:keepLines w:val="0"/>
        <w:spacing w:before="280"/>
        <w:ind w:right="180"/>
      </w:pPr>
      <w:bookmarkStart w:id="1" w:name="_meqrps4hecyi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Technical Skills</w:t>
      </w:r>
    </w:p>
    <w:p w14:paraId="1B95CDC2" w14:textId="77777777" w:rsidR="00D90184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Languages:</w:t>
      </w:r>
      <w:r>
        <w:rPr>
          <w:rFonts w:ascii="Times New Roman" w:eastAsia="Times New Roman" w:hAnsi="Times New Roman" w:cs="Times New Roman"/>
        </w:rPr>
        <w:t xml:space="preserve"> HTML5, CSS3, JavaScript (ES6+)</w:t>
      </w:r>
      <w:r>
        <w:rPr>
          <w:rFonts w:ascii="Times New Roman" w:eastAsia="Times New Roman" w:hAnsi="Times New Roman" w:cs="Times New Roman"/>
          <w:lang w:val="en-US"/>
        </w:rPr>
        <w:t>, Typescript, Python.</w:t>
      </w:r>
    </w:p>
    <w:p w14:paraId="5D035E6C" w14:textId="77777777" w:rsidR="00D90184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Frameworks &amp; Libraries: </w:t>
      </w:r>
      <w:proofErr w:type="spellStart"/>
      <w:r>
        <w:rPr>
          <w:rFonts w:ascii="Times New Roman" w:eastAsia="Times New Roman" w:hAnsi="Times New Roman" w:cs="Times New Roman"/>
        </w:rPr>
        <w:t>React.js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Next.js</w:t>
      </w:r>
      <w:proofErr w:type="spellEnd"/>
      <w:r>
        <w:rPr>
          <w:rFonts w:ascii="Times New Roman" w:eastAsia="Times New Roman" w:hAnsi="Times New Roman" w:cs="Times New Roman"/>
        </w:rPr>
        <w:t>, Tailwind Css</w:t>
      </w:r>
      <w:r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val="en-US"/>
        </w:rPr>
        <w:t>Three.js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val="en-US"/>
        </w:rPr>
        <w:t>Shadcn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/UI, </w:t>
      </w:r>
      <w:proofErr w:type="spellStart"/>
      <w:r>
        <w:rPr>
          <w:rFonts w:ascii="Times New Roman" w:eastAsia="Times New Roman" w:hAnsi="Times New Roman" w:cs="Times New Roman"/>
          <w:lang w:val="en-US"/>
        </w:rPr>
        <w:t>Node.js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val="en-US"/>
        </w:rPr>
        <w:t>Express.js</w:t>
      </w:r>
      <w:proofErr w:type="spellEnd"/>
      <w:r>
        <w:rPr>
          <w:rFonts w:ascii="Times New Roman" w:eastAsia="Times New Roman" w:hAnsi="Times New Roman" w:cs="Times New Roman"/>
          <w:lang w:val="en-US"/>
        </w:rPr>
        <w:t>, Django</w:t>
      </w:r>
    </w:p>
    <w:p w14:paraId="654A31FE" w14:textId="77777777" w:rsidR="00D90184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Version Control: </w:t>
      </w:r>
      <w:r>
        <w:rPr>
          <w:rFonts w:ascii="Times New Roman" w:eastAsia="Times New Roman" w:hAnsi="Times New Roman" w:cs="Times New Roman"/>
        </w:rPr>
        <w:t>Git, GitHub.</w:t>
      </w:r>
    </w:p>
    <w:p w14:paraId="6A6CD887" w14:textId="77777777" w:rsidR="00D90184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Web Design Tools: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Figma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CBBAB86" w14:textId="77777777" w:rsidR="00D90184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Other: </w:t>
      </w:r>
      <w:r>
        <w:rPr>
          <w:rFonts w:ascii="Times New Roman" w:eastAsia="Times New Roman" w:hAnsi="Times New Roman" w:cs="Times New Roman"/>
        </w:rPr>
        <w:t>Responsive Design, Unit Testing (Jest, Mocha), Restful APIs</w:t>
      </w:r>
      <w:r>
        <w:rPr>
          <w:rFonts w:ascii="Times New Roman" w:eastAsia="Times New Roman" w:hAnsi="Times New Roman" w:cs="Times New Roman"/>
          <w:lang w:val="en-US"/>
        </w:rPr>
        <w:t>, 3D &amp; Interactive, SEO</w:t>
      </w:r>
      <w:r>
        <w:rPr>
          <w:rFonts w:ascii="Times New Roman" w:eastAsia="Times New Roman" w:hAnsi="Times New Roman" w:cs="Times New Roman"/>
        </w:rPr>
        <w:t>.</w:t>
      </w:r>
    </w:p>
    <w:p w14:paraId="76B036E0" w14:textId="77777777" w:rsidR="00D90184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Soft Skills</w:t>
      </w:r>
    </w:p>
    <w:p w14:paraId="613631AC" w14:textId="77777777" w:rsidR="00D90184" w:rsidRDefault="00000000">
      <w:pPr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Problem-Solving Skills, Creativity and Innovation, Adaptability, Time Management and Prioritization, Communication, Self-Motivation and Ambition, Attention to Detail, Team Collaboration</w:t>
      </w:r>
    </w:p>
    <w:sectPr w:rsidR="00D90184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9B31" w14:textId="77777777" w:rsidR="00AA092B" w:rsidRDefault="00AA092B">
      <w:pPr>
        <w:spacing w:line="240" w:lineRule="auto"/>
      </w:pPr>
      <w:r>
        <w:separator/>
      </w:r>
    </w:p>
  </w:endnote>
  <w:endnote w:type="continuationSeparator" w:id="0">
    <w:p w14:paraId="3B020018" w14:textId="77777777" w:rsidR="00AA092B" w:rsidRDefault="00AA09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D15D" w14:textId="77777777" w:rsidR="00AA092B" w:rsidRDefault="00AA092B">
      <w:r>
        <w:separator/>
      </w:r>
    </w:p>
  </w:footnote>
  <w:footnote w:type="continuationSeparator" w:id="0">
    <w:p w14:paraId="33C9A9BA" w14:textId="77777777" w:rsidR="00AA092B" w:rsidRDefault="00AA0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4738C8"/>
    <w:multiLevelType w:val="singleLevel"/>
    <w:tmpl w:val="954738C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3F8ACD"/>
    <w:multiLevelType w:val="singleLevel"/>
    <w:tmpl w:val="1E3F8AC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045433B"/>
    <w:multiLevelType w:val="singleLevel"/>
    <w:tmpl w:val="5045433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4290916">
    <w:abstractNumId w:val="0"/>
  </w:num>
  <w:num w:numId="2" w16cid:durableId="834030768">
    <w:abstractNumId w:val="4"/>
  </w:num>
  <w:num w:numId="3" w16cid:durableId="1546871073">
    <w:abstractNumId w:val="6"/>
  </w:num>
  <w:num w:numId="4" w16cid:durableId="777410721">
    <w:abstractNumId w:val="2"/>
  </w:num>
  <w:num w:numId="5" w16cid:durableId="544289818">
    <w:abstractNumId w:val="1"/>
  </w:num>
  <w:num w:numId="6" w16cid:durableId="797718471">
    <w:abstractNumId w:val="3"/>
  </w:num>
  <w:num w:numId="7" w16cid:durableId="166600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59B3"/>
    <w:rsid w:val="00172A27"/>
    <w:rsid w:val="002C03C9"/>
    <w:rsid w:val="004D5819"/>
    <w:rsid w:val="00AA092B"/>
    <w:rsid w:val="00D90184"/>
    <w:rsid w:val="145956A7"/>
    <w:rsid w:val="19F55BA5"/>
    <w:rsid w:val="1ADB687F"/>
    <w:rsid w:val="2F5D2BA9"/>
    <w:rsid w:val="37965AED"/>
    <w:rsid w:val="37CC6816"/>
    <w:rsid w:val="6AF7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A834"/>
  <w15:docId w15:val="{4F167A6E-F683-F540-B351-7E184454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025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entine-messages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hatsoff-wears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oooments.vercel.app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Kingsoft\WPS%20Office\12.2.0.20782\office6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</TotalTime>
  <Pages>2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Carew Ope</cp:lastModifiedBy>
  <cp:revision>3</cp:revision>
  <dcterms:created xsi:type="dcterms:W3CDTF">2025-04-13T13:33:00Z</dcterms:created>
  <dcterms:modified xsi:type="dcterms:W3CDTF">2025-04-26T18:38:00Z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1BE16D385405492DB655585006108D9E_12</vt:lpwstr>
  </property>
</Properties>
</file>